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C9A50" w14:textId="77777777" w:rsidR="00746D2E" w:rsidRDefault="00860730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 w:rsidRPr="00D33911">
        <w:rPr>
          <w:rFonts w:ascii="Arial" w:hAnsi="Arial" w:cs="Arial"/>
          <w:noProof/>
          <w:lang w:val="en-IN" w:eastAsia="en-IN" w:bidi="kn-IN"/>
        </w:rPr>
        <w:drawing>
          <wp:anchor distT="0" distB="0" distL="114300" distR="114300" simplePos="0" relativeHeight="251631616" behindDoc="0" locked="0" layoutInCell="1" allowOverlap="1" wp14:anchorId="48DC9B2A" wp14:editId="48DC9B2B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8DC9B2C" wp14:editId="48DC9B2D">
                <wp:simplePos x="0" y="0"/>
                <wp:positionH relativeFrom="column">
                  <wp:posOffset>431800</wp:posOffset>
                </wp:positionH>
                <wp:positionV relativeFrom="paragraph">
                  <wp:posOffset>0</wp:posOffset>
                </wp:positionV>
                <wp:extent cx="4216400" cy="1231900"/>
                <wp:effectExtent l="0" t="0" r="0" b="63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5B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Learning Report – MBSE </w:t>
                            </w:r>
                          </w:p>
                          <w:p w14:paraId="48DC9B5C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E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48DC9B5F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6F3721" w:rsidRPr="00417AA7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34pt;margin-top:0;width:332pt;height:97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" filled="f" stroked="f" strokeweight=".5pt">
                <v:textbox>
                  <w:txbxContent>
                    <w:p w14:paraId="48DC9B5B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 xml:space="preserve">Learning Report – MBSE </w:t>
                      </w:r>
                    </w:p>
                    <w:p w14:paraId="48DC9B5C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E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48DC9B5F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6F3721" w:rsidRPr="00417AA7" w:rsidRDefault="006F3721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E3A9E">
        <w:rPr>
          <w:rFonts w:ascii="Arial" w:hAnsi="Arial" w:cs="Arial"/>
          <w:noProof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ED6B44" id="Group 7" o:spid="_x0000_s1026" style="position:absolute;margin-left:-19pt;margin-top:-38.1pt;width:62.9pt;height:66.5pt;z-index:251637760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Pr="0056455C">
        <w:rPr>
          <w:rFonts w:ascii="Arial" w:hAnsi="Arial" w:cs="Arial"/>
          <w:noProof/>
          <w:color w:val="000000" w:themeColor="text1"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C881CB" id="Group 10" o:spid="_x0000_s1026" style="position:absolute;margin-left:375.5pt;margin-top:.6pt;width:58.85pt;height:63.7pt;z-index:251638784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77777777" w:rsidR="00963DA6" w:rsidRDefault="008B76F9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48DC9B32" wp14:editId="48DC9B33">
                <wp:simplePos x="0" y="0"/>
                <wp:positionH relativeFrom="column">
                  <wp:posOffset>-561975</wp:posOffset>
                </wp:positionH>
                <wp:positionV relativeFrom="paragraph">
                  <wp:posOffset>6821805</wp:posOffset>
                </wp:positionV>
                <wp:extent cx="4886325" cy="850900"/>
                <wp:effectExtent l="0" t="0" r="0" b="6350"/>
                <wp:wrapTight wrapText="bothSides">
                  <wp:wrapPolygon edited="1">
                    <wp:start x="246" y="0"/>
                    <wp:lineTo x="246" y="21407"/>
                    <wp:lineTo x="15564" y="21407"/>
                    <wp:lineTo x="19711" y="-129"/>
                    <wp:lineTo x="246" y="0"/>
                  </wp:wrapPolygon>
                </wp:wrapTight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850900"/>
                        </a:xfrm>
                        <a:custGeom>
                          <a:avLst/>
                          <a:gdLst>
                            <a:gd name="connsiteX0" fmla="*/ 0 w 4324350"/>
                            <a:gd name="connsiteY0" fmla="*/ 0 h 3171825"/>
                            <a:gd name="connsiteX1" fmla="*/ 4324350 w 4324350"/>
                            <a:gd name="connsiteY1" fmla="*/ 0 h 3171825"/>
                            <a:gd name="connsiteX2" fmla="*/ 4324350 w 4324350"/>
                            <a:gd name="connsiteY2" fmla="*/ 3171825 h 3171825"/>
                            <a:gd name="connsiteX3" fmla="*/ 0 w 4324350"/>
                            <a:gd name="connsiteY3" fmla="*/ 3171825 h 3171825"/>
                            <a:gd name="connsiteX4" fmla="*/ 0 w 4324350"/>
                            <a:gd name="connsiteY4" fmla="*/ 0 h 3171825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43243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37909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43450" h="3181350">
                              <a:moveTo>
                                <a:pt x="0" y="9525"/>
                              </a:moveTo>
                              <a:lnTo>
                                <a:pt x="4743450" y="0"/>
                              </a:lnTo>
                              <a:lnTo>
                                <a:pt x="3790950" y="3181350"/>
                              </a:lnTo>
                              <a:lnTo>
                                <a:pt x="0" y="318135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61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Version Number:</w:t>
                            </w:r>
                          </w:p>
                          <w:p w14:paraId="48DC9B62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Team Members :</w:t>
                            </w:r>
                          </w:p>
                          <w:p w14:paraId="48DC9B63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Team No: </w:t>
                            </w:r>
                          </w:p>
                          <w:p w14:paraId="48DC9B64" w14:textId="77777777" w:rsidR="006F3721" w:rsidRPr="00DB5DE8" w:rsidRDefault="006F3721" w:rsidP="00DB5DE8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Module: Model Based System Engineering </w:t>
                            </w:r>
                          </w:p>
                          <w:p w14:paraId="48DC9B65" w14:textId="77777777" w:rsidR="006F3721" w:rsidRPr="000F4649" w:rsidRDefault="006F3721" w:rsidP="00963DA6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8DC9B66" w14:textId="77777777" w:rsidR="006F3721" w:rsidRPr="000F4649" w:rsidRDefault="006F3721" w:rsidP="00417AA7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8DC9B67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8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9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A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B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C9B32" id="Text Box 107" o:spid="_x0000_s1027" style="position:absolute;margin-left:-44.25pt;margin-top:537.15pt;width:384.75pt;height:67pt;z-index:-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43450,3181350" o:spt="100" wrapcoords="55650 0 55650 843297 3520869 843297 4458998 -5082 5565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" adj="-11796480,,5400" path="m,9525l4743450,,3790950,3181350,,3181350,,9525xe" filled="f" stroked="f" strokeweight=".5pt">
                <v:stroke joinstyle="miter"/>
                <v:formulas/>
                <v:path arrowok="t" o:connecttype="custom" o:connectlocs="0,2548;4886325,0;3905135,850900;0,850900;0,2548" o:connectangles="0,0,0,0,0" textboxrect="0,0,4743450,3181350"/>
                <v:textbox>
                  <w:txbxContent>
                    <w:p w14:paraId="48DC9B61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Version Number:</w:t>
                      </w:r>
                    </w:p>
                    <w:p w14:paraId="48DC9B62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Team Members :</w:t>
                      </w:r>
                    </w:p>
                    <w:p w14:paraId="48DC9B63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Team No: </w:t>
                      </w:r>
                    </w:p>
                    <w:p w14:paraId="48DC9B64" w14:textId="77777777" w:rsidR="006F3721" w:rsidRPr="00DB5DE8" w:rsidRDefault="006F3721" w:rsidP="00DB5DE8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Module: Model Based System Engineering </w:t>
                      </w:r>
                    </w:p>
                    <w:p w14:paraId="48DC9B65" w14:textId="77777777" w:rsidR="006F3721" w:rsidRPr="000F4649" w:rsidRDefault="006F3721" w:rsidP="00963DA6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8DC9B66" w14:textId="77777777" w:rsidR="006F3721" w:rsidRPr="000F4649" w:rsidRDefault="006F3721" w:rsidP="00417AA7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8DC9B67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8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9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A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B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860730">
        <w:rPr>
          <w:noProof/>
          <w:lang w:val="en-IN" w:eastAsia="en-IN" w:bidi="kn-IN"/>
        </w:rPr>
        <w:drawing>
          <wp:anchor distT="0" distB="0" distL="114300" distR="114300" simplePos="0" relativeHeight="251714559" behindDoc="1" locked="0" layoutInCell="1" allowOverlap="1" wp14:anchorId="48DC9B34" wp14:editId="48DC9B35">
            <wp:simplePos x="0" y="0"/>
            <wp:positionH relativeFrom="margin">
              <wp:posOffset>1301750</wp:posOffset>
            </wp:positionH>
            <wp:positionV relativeFrom="paragraph">
              <wp:posOffset>1194435</wp:posOffset>
            </wp:positionV>
            <wp:extent cx="28130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502" y="21153"/>
                <wp:lineTo x="21502" y="0"/>
                <wp:lineTo x="0" y="0"/>
              </wp:wrapPolygon>
            </wp:wrapTight>
            <wp:docPr id="3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2" b="24427"/>
                    <a:stretch/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75"/>
        <w:gridCol w:w="1085"/>
        <w:gridCol w:w="1808"/>
        <w:gridCol w:w="1645"/>
        <w:gridCol w:w="1934"/>
        <w:gridCol w:w="2728"/>
      </w:tblGrid>
      <w:tr w:rsidR="00503D7B" w:rsidRPr="00553962" w14:paraId="48DC9A58" w14:textId="77777777" w:rsidTr="7B9A1904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77777777" w:rsidR="002979C3" w:rsidRPr="00404B4F" w:rsidRDefault="002979C3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5A" w14:textId="598E25AA" w:rsidR="002979C3" w:rsidRPr="00B96BE2" w:rsidRDefault="7B9A1904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 w:rsidRPr="7B9A1904">
              <w:rPr>
                <w:rFonts w:cs="Arial"/>
              </w:rPr>
              <w:t>17-0</w:t>
            </w:r>
            <w:r w:rsidR="00B5237E">
              <w:rPr>
                <w:rFonts w:cs="Arial"/>
              </w:rPr>
              <w:t>3</w:t>
            </w:r>
            <w:r w:rsidRPr="7B9A1904">
              <w:rPr>
                <w:rFonts w:cs="Arial"/>
              </w:rPr>
              <w:t>-</w:t>
            </w:r>
            <w:r w:rsidR="00B5237E">
              <w:rPr>
                <w:rFonts w:cs="Arial"/>
              </w:rPr>
              <w:t>20</w:t>
            </w:r>
            <w:r w:rsidRPr="7B9A1904">
              <w:rPr>
                <w:rFonts w:cs="Arial"/>
              </w:rPr>
              <w:t>21</w:t>
            </w:r>
          </w:p>
        </w:tc>
        <w:tc>
          <w:tcPr>
            <w:tcW w:w="863" w:type="pct"/>
            <w:vAlign w:val="center"/>
          </w:tcPr>
          <w:p w14:paraId="48DC9A5B" w14:textId="321FFB29" w:rsidR="001B4CE7" w:rsidRPr="007B3ACD" w:rsidRDefault="00B5237E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Kopparapu Jyothi Swaroopa Rani</w:t>
            </w:r>
          </w:p>
        </w:tc>
        <w:tc>
          <w:tcPr>
            <w:tcW w:w="785" w:type="pct"/>
            <w:vAlign w:val="center"/>
          </w:tcPr>
          <w:p w14:paraId="48DC9A5C" w14:textId="77777777" w:rsidR="002979C3" w:rsidRPr="00997756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5D" w14:textId="77777777" w:rsidR="002979C3" w:rsidRPr="00995956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5E" w14:textId="77777777" w:rsidR="002979C3" w:rsidRPr="00995956" w:rsidRDefault="002979C3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6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1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2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3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4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5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D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8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9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A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B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4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B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C" w14:textId="77777777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0" w:name="_Toc229759047"/>
      <w:bookmarkStart w:id="1" w:name="_Toc229764175"/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0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1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2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3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4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5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6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7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2" w:name="_Toc311197302"/>
      <w:bookmarkStart w:id="3" w:name="_Toc513545819"/>
    </w:p>
    <w:p w14:paraId="48DC9A88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sdt>
      <w:sdtPr>
        <w:rPr>
          <w:rFonts w:ascii="Calibri" w:hAnsi="Calibri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48DC9A89" w14:textId="77777777" w:rsidR="00DB5DE8" w:rsidRDefault="00DB5DE8">
          <w:pPr>
            <w:pStyle w:val="TOCHeading"/>
          </w:pPr>
          <w:r>
            <w:t>Contents</w:t>
          </w:r>
        </w:p>
        <w:p w14:paraId="41BF0DB0" w14:textId="5D597754" w:rsidR="009D62B8" w:rsidRDefault="00DB5DE8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060965" w:history="1"/>
        </w:p>
        <w:p w14:paraId="597CF878" w14:textId="72D960A8" w:rsidR="009D62B8" w:rsidRDefault="00C976D6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66" w:history="1">
            <w:r w:rsidR="009D62B8" w:rsidRPr="00985328">
              <w:rPr>
                <w:rStyle w:val="Hyperlink"/>
                <w:b/>
                <w:bCs/>
                <w:noProof/>
              </w:rPr>
              <w:t>Activity 1</w:t>
            </w:r>
            <w:r w:rsidR="009D62B8" w:rsidRPr="00985328">
              <w:rPr>
                <w:rStyle w:val="Hyperlink"/>
                <w:noProof/>
              </w:rPr>
              <w:t xml:space="preserve"> – </w:t>
            </w:r>
            <w:r w:rsidR="00B5237E">
              <w:rPr>
                <w:rStyle w:val="Hyperlink"/>
                <w:noProof/>
              </w:rPr>
              <w:t>MATLAB OnRamp</w:t>
            </w:r>
            <w:r w:rsidR="009D62B8">
              <w:rPr>
                <w:noProof/>
                <w:webHidden/>
              </w:rPr>
              <w:tab/>
            </w:r>
            <w:r w:rsidR="009D62B8">
              <w:rPr>
                <w:noProof/>
                <w:webHidden/>
              </w:rPr>
              <w:fldChar w:fldCharType="begin"/>
            </w:r>
            <w:r w:rsidR="009D62B8">
              <w:rPr>
                <w:noProof/>
                <w:webHidden/>
              </w:rPr>
              <w:instrText xml:space="preserve"> PAGEREF _Toc44060966 \h </w:instrText>
            </w:r>
            <w:r w:rsidR="009D62B8">
              <w:rPr>
                <w:noProof/>
                <w:webHidden/>
              </w:rPr>
            </w:r>
            <w:r w:rsidR="009D62B8">
              <w:rPr>
                <w:noProof/>
                <w:webHidden/>
              </w:rPr>
              <w:fldChar w:fldCharType="separate"/>
            </w:r>
            <w:r w:rsidR="009D62B8">
              <w:rPr>
                <w:noProof/>
                <w:webHidden/>
              </w:rPr>
              <w:t>4</w:t>
            </w:r>
            <w:r w:rsidR="009D62B8">
              <w:rPr>
                <w:noProof/>
                <w:webHidden/>
              </w:rPr>
              <w:fldChar w:fldCharType="end"/>
            </w:r>
          </w:hyperlink>
        </w:p>
        <w:p w14:paraId="2A550423" w14:textId="59F94BF2" w:rsidR="009D62B8" w:rsidRDefault="00C976D6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67" w:history="1">
            <w:r w:rsidR="009D62B8" w:rsidRPr="00985328">
              <w:rPr>
                <w:rStyle w:val="Hyperlink"/>
                <w:b/>
                <w:bCs/>
                <w:noProof/>
              </w:rPr>
              <w:t>Activity 2</w:t>
            </w:r>
            <w:r w:rsidR="009D62B8" w:rsidRPr="00985328">
              <w:rPr>
                <w:rStyle w:val="Hyperlink"/>
                <w:noProof/>
              </w:rPr>
              <w:t xml:space="preserve"> –</w:t>
            </w:r>
            <w:r w:rsidR="00B5237E">
              <w:rPr>
                <w:rStyle w:val="Hyperlink"/>
                <w:noProof/>
              </w:rPr>
              <w:t>Simulink OnRamp</w:t>
            </w:r>
            <w:r w:rsidR="009D62B8">
              <w:rPr>
                <w:noProof/>
                <w:webHidden/>
              </w:rPr>
              <w:tab/>
            </w:r>
            <w:r w:rsidR="009D62B8">
              <w:rPr>
                <w:noProof/>
                <w:webHidden/>
              </w:rPr>
              <w:fldChar w:fldCharType="begin"/>
            </w:r>
            <w:r w:rsidR="009D62B8">
              <w:rPr>
                <w:noProof/>
                <w:webHidden/>
              </w:rPr>
              <w:instrText xml:space="preserve"> PAGEREF _Toc44060967 \h </w:instrText>
            </w:r>
            <w:r w:rsidR="009D62B8">
              <w:rPr>
                <w:noProof/>
                <w:webHidden/>
              </w:rPr>
            </w:r>
            <w:r w:rsidR="009D62B8">
              <w:rPr>
                <w:noProof/>
                <w:webHidden/>
              </w:rPr>
              <w:fldChar w:fldCharType="separate"/>
            </w:r>
            <w:r w:rsidR="009D62B8">
              <w:rPr>
                <w:noProof/>
                <w:webHidden/>
              </w:rPr>
              <w:t>4</w:t>
            </w:r>
            <w:r w:rsidR="009D62B8">
              <w:rPr>
                <w:noProof/>
                <w:webHidden/>
              </w:rPr>
              <w:fldChar w:fldCharType="end"/>
            </w:r>
          </w:hyperlink>
        </w:p>
        <w:p w14:paraId="1A8C85D0" w14:textId="4300360D" w:rsidR="009D62B8" w:rsidRDefault="00C976D6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68" w:history="1">
            <w:r w:rsidR="009D62B8" w:rsidRPr="00985328">
              <w:rPr>
                <w:rStyle w:val="Hyperlink"/>
                <w:b/>
                <w:bCs/>
                <w:noProof/>
              </w:rPr>
              <w:t>Activity 3</w:t>
            </w:r>
            <w:r w:rsidR="009D62B8" w:rsidRPr="00985328">
              <w:rPr>
                <w:rStyle w:val="Hyperlink"/>
                <w:noProof/>
              </w:rPr>
              <w:t xml:space="preserve"> – </w:t>
            </w:r>
            <w:r w:rsidR="00B5237E">
              <w:rPr>
                <w:rStyle w:val="Hyperlink"/>
                <w:noProof/>
              </w:rPr>
              <w:t>Stateflow OnRamp</w:t>
            </w:r>
            <w:r w:rsidR="009D62B8">
              <w:rPr>
                <w:noProof/>
                <w:webHidden/>
              </w:rPr>
              <w:tab/>
            </w:r>
            <w:r w:rsidR="009D62B8">
              <w:rPr>
                <w:noProof/>
                <w:webHidden/>
              </w:rPr>
              <w:fldChar w:fldCharType="begin"/>
            </w:r>
            <w:r w:rsidR="009D62B8">
              <w:rPr>
                <w:noProof/>
                <w:webHidden/>
              </w:rPr>
              <w:instrText xml:space="preserve"> PAGEREF _Toc44060968 \h </w:instrText>
            </w:r>
            <w:r w:rsidR="009D62B8">
              <w:rPr>
                <w:noProof/>
                <w:webHidden/>
              </w:rPr>
            </w:r>
            <w:r w:rsidR="009D62B8">
              <w:rPr>
                <w:noProof/>
                <w:webHidden/>
              </w:rPr>
              <w:fldChar w:fldCharType="separate"/>
            </w:r>
            <w:r w:rsidR="009D62B8">
              <w:rPr>
                <w:noProof/>
                <w:webHidden/>
              </w:rPr>
              <w:t>4</w:t>
            </w:r>
            <w:r w:rsidR="009D62B8">
              <w:rPr>
                <w:noProof/>
                <w:webHidden/>
              </w:rPr>
              <w:fldChar w:fldCharType="end"/>
            </w:r>
          </w:hyperlink>
        </w:p>
        <w:p w14:paraId="1BF640E6" w14:textId="78BC726E" w:rsidR="009D62B8" w:rsidRDefault="00C976D6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69" w:history="1">
            <w:r w:rsidR="009D62B8" w:rsidRPr="00985328">
              <w:rPr>
                <w:rStyle w:val="Hyperlink"/>
                <w:b/>
                <w:bCs/>
                <w:noProof/>
              </w:rPr>
              <w:t>Activity 4</w:t>
            </w:r>
            <w:r w:rsidR="009D62B8" w:rsidRPr="00985328">
              <w:rPr>
                <w:rStyle w:val="Hyperlink"/>
                <w:noProof/>
              </w:rPr>
              <w:t xml:space="preserve"> – </w:t>
            </w:r>
            <w:r w:rsidR="00B5237E">
              <w:rPr>
                <w:rStyle w:val="Hyperlink"/>
                <w:noProof/>
              </w:rPr>
              <w:t>Difference and Differential Equation</w:t>
            </w:r>
            <w:r w:rsidR="009D62B8">
              <w:rPr>
                <w:noProof/>
                <w:webHidden/>
              </w:rPr>
              <w:tab/>
            </w:r>
            <w:r w:rsidR="009D62B8">
              <w:rPr>
                <w:noProof/>
                <w:webHidden/>
              </w:rPr>
              <w:fldChar w:fldCharType="begin"/>
            </w:r>
            <w:r w:rsidR="009D62B8">
              <w:rPr>
                <w:noProof/>
                <w:webHidden/>
              </w:rPr>
              <w:instrText xml:space="preserve"> PAGEREF _Toc44060969 \h </w:instrText>
            </w:r>
            <w:r w:rsidR="009D62B8">
              <w:rPr>
                <w:noProof/>
                <w:webHidden/>
              </w:rPr>
            </w:r>
            <w:r w:rsidR="009D62B8">
              <w:rPr>
                <w:noProof/>
                <w:webHidden/>
              </w:rPr>
              <w:fldChar w:fldCharType="separate"/>
            </w:r>
            <w:r w:rsidR="009D62B8">
              <w:rPr>
                <w:noProof/>
                <w:webHidden/>
              </w:rPr>
              <w:t>5</w:t>
            </w:r>
            <w:r w:rsidR="009D62B8">
              <w:rPr>
                <w:noProof/>
                <w:webHidden/>
              </w:rPr>
              <w:fldChar w:fldCharType="end"/>
            </w:r>
          </w:hyperlink>
        </w:p>
        <w:p w14:paraId="51248435" w14:textId="239E909A" w:rsidR="009D62B8" w:rsidRDefault="009D62B8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</w:p>
        <w:p w14:paraId="48DC9A96" w14:textId="00F0B821" w:rsidR="00DB5DE8" w:rsidRDefault="00DB5DE8">
          <w:r>
            <w:rPr>
              <w:b/>
              <w:bCs/>
              <w:noProof/>
            </w:rPr>
            <w:fldChar w:fldCharType="end"/>
          </w:r>
        </w:p>
      </w:sdtContent>
    </w:sdt>
    <w:p w14:paraId="48DC9A97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8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9" w14:textId="77777777" w:rsidR="00053C2C" w:rsidRDefault="00053C2C" w:rsidP="00053C2C"/>
    <w:p w14:paraId="48DC9A9A" w14:textId="77777777" w:rsidR="00053C2C" w:rsidRDefault="00053C2C" w:rsidP="00053C2C"/>
    <w:p w14:paraId="48DC9A9B" w14:textId="77777777" w:rsidR="00053C2C" w:rsidRDefault="00053C2C" w:rsidP="00053C2C"/>
    <w:p w14:paraId="48DC9A9C" w14:textId="77777777" w:rsidR="00053C2C" w:rsidRDefault="00053C2C" w:rsidP="00053C2C"/>
    <w:p w14:paraId="48DC9A9D" w14:textId="77777777" w:rsidR="00053C2C" w:rsidRDefault="00053C2C" w:rsidP="00053C2C"/>
    <w:p w14:paraId="48DC9A9E" w14:textId="77777777" w:rsidR="00053C2C" w:rsidRDefault="00053C2C" w:rsidP="00053C2C"/>
    <w:p w14:paraId="48DC9A9F" w14:textId="77777777" w:rsidR="00053C2C" w:rsidRDefault="00053C2C" w:rsidP="00053C2C"/>
    <w:p w14:paraId="48DC9AA0" w14:textId="77777777" w:rsidR="00053C2C" w:rsidRDefault="00053C2C" w:rsidP="00053C2C"/>
    <w:p w14:paraId="48DC9AA1" w14:textId="77777777" w:rsidR="00053C2C" w:rsidRDefault="00053C2C" w:rsidP="00053C2C"/>
    <w:p w14:paraId="48DC9AA2" w14:textId="77777777" w:rsidR="00053C2C" w:rsidRDefault="00053C2C" w:rsidP="00053C2C"/>
    <w:p w14:paraId="48DC9AA3" w14:textId="77777777" w:rsidR="00053C2C" w:rsidRDefault="00053C2C" w:rsidP="00053C2C"/>
    <w:p w14:paraId="48DC9AA4" w14:textId="77777777" w:rsidR="00053C2C" w:rsidRDefault="00053C2C" w:rsidP="00053C2C"/>
    <w:p w14:paraId="48DC9AA5" w14:textId="77777777" w:rsidR="00053C2C" w:rsidRDefault="00053C2C" w:rsidP="00053C2C"/>
    <w:p w14:paraId="48DC9AA6" w14:textId="77777777" w:rsidR="00053C2C" w:rsidRDefault="00053C2C" w:rsidP="00053C2C"/>
    <w:p w14:paraId="48DC9AA7" w14:textId="77777777" w:rsidR="00053C2C" w:rsidRDefault="00053C2C" w:rsidP="00053C2C"/>
    <w:p w14:paraId="48DC9AA8" w14:textId="77777777" w:rsidR="00053C2C" w:rsidRDefault="00053C2C" w:rsidP="00053C2C"/>
    <w:p w14:paraId="48DC9AA9" w14:textId="77777777" w:rsidR="00053C2C" w:rsidRDefault="00053C2C" w:rsidP="00053C2C"/>
    <w:p w14:paraId="48DC9AAA" w14:textId="77777777" w:rsidR="00053C2C" w:rsidRDefault="00053C2C" w:rsidP="00053C2C"/>
    <w:p w14:paraId="48DC9AAB" w14:textId="77777777" w:rsidR="00053C2C" w:rsidRDefault="00053C2C" w:rsidP="00053C2C"/>
    <w:p w14:paraId="48DC9AAC" w14:textId="77777777" w:rsidR="00053C2C" w:rsidRDefault="00053C2C" w:rsidP="00053C2C"/>
    <w:p w14:paraId="48DC9AAD" w14:textId="77777777" w:rsidR="00053C2C" w:rsidRDefault="00053C2C" w:rsidP="00053C2C"/>
    <w:p w14:paraId="48DC9AAE" w14:textId="77777777" w:rsidR="00053C2C" w:rsidRDefault="00053C2C" w:rsidP="00053C2C"/>
    <w:p w14:paraId="48DC9AAF" w14:textId="77777777" w:rsidR="00053C2C" w:rsidRDefault="00053C2C" w:rsidP="00053C2C"/>
    <w:p w14:paraId="07213868" w14:textId="77777777" w:rsidR="00115DFA" w:rsidRDefault="00115DFA" w:rsidP="00053C2C"/>
    <w:p w14:paraId="207DB4AA" w14:textId="77777777" w:rsidR="00115DFA" w:rsidRDefault="00115DFA" w:rsidP="00053C2C"/>
    <w:p w14:paraId="1188B128" w14:textId="77777777" w:rsidR="00115DFA" w:rsidRDefault="00115DFA" w:rsidP="00053C2C"/>
    <w:p w14:paraId="44010560" w14:textId="77777777" w:rsidR="00115DFA" w:rsidRDefault="00115DFA" w:rsidP="00053C2C"/>
    <w:p w14:paraId="76381667" w14:textId="77777777" w:rsidR="00115DFA" w:rsidRDefault="00115DFA" w:rsidP="00053C2C"/>
    <w:p w14:paraId="48DC9AB0" w14:textId="77777777" w:rsidR="00053C2C" w:rsidRDefault="00053C2C" w:rsidP="00053C2C"/>
    <w:p w14:paraId="48DC9AB1" w14:textId="77777777" w:rsidR="00053C2C" w:rsidRDefault="00053C2C" w:rsidP="00053C2C"/>
    <w:p w14:paraId="48DC9AB2" w14:textId="56BD2828" w:rsidR="00DB5DE8" w:rsidRDefault="00705561" w:rsidP="00705561">
      <w:pPr>
        <w:pStyle w:val="Heading1"/>
      </w:pPr>
      <w:bookmarkStart w:id="4" w:name="_Toc44060965"/>
      <w:r w:rsidRPr="00705561">
        <w:lastRenderedPageBreak/>
        <w:t>Team</w:t>
      </w:r>
      <w:r>
        <w:t xml:space="preserve"> Work</w:t>
      </w:r>
      <w:bookmarkEnd w:id="4"/>
    </w:p>
    <w:p w14:paraId="48DC9AB5" w14:textId="68F4BA2F" w:rsidR="00705561" w:rsidRDefault="00705561" w:rsidP="00B5237E">
      <w:pPr>
        <w:pStyle w:val="Heading2"/>
      </w:pPr>
      <w:bookmarkStart w:id="5" w:name="_Toc44060966"/>
      <w:r w:rsidRPr="006D034E">
        <w:rPr>
          <w:b/>
          <w:bCs/>
        </w:rPr>
        <w:t>Activity 1</w:t>
      </w:r>
      <w:r>
        <w:t xml:space="preserve"> – </w:t>
      </w:r>
      <w:bookmarkEnd w:id="5"/>
      <w:r w:rsidR="00B5237E">
        <w:t>MATLAB OnRamp</w:t>
      </w:r>
    </w:p>
    <w:p w14:paraId="0F979A6F" w14:textId="51FD79C2" w:rsidR="009A0571" w:rsidRPr="009A0571" w:rsidRDefault="009A0571" w:rsidP="009A0571">
      <w:r>
        <w:rPr>
          <w:noProof/>
        </w:rPr>
        <w:drawing>
          <wp:inline distT="0" distB="0" distL="0" distR="0" wp14:anchorId="0434EE48" wp14:editId="6A4858D6">
            <wp:extent cx="5715000" cy="3905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67" t="15303" r="6637" b="9108"/>
                    <a:stretch/>
                  </pic:blipFill>
                  <pic:spPr bwMode="auto">
                    <a:xfrm>
                      <a:off x="0" y="0"/>
                      <a:ext cx="5715000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D5FCC" w14:textId="77777777" w:rsidR="00B5237E" w:rsidRDefault="00B5237E" w:rsidP="00B5237E">
      <w:hyperlink r:id="rId16" w:history="1">
        <w:r w:rsidRPr="009013D1">
          <w:rPr>
            <w:rStyle w:val="Hyperlink"/>
          </w:rPr>
          <w:t>https://matlabacademy.mathworks.com/progress/share/certificate.html?id=d593de68-7e3e-4a43-9af6-a5e974821788</w:t>
        </w:r>
      </w:hyperlink>
    </w:p>
    <w:p w14:paraId="32E0D300" w14:textId="77777777" w:rsidR="00B5237E" w:rsidRPr="005B1CC5" w:rsidRDefault="00B5237E" w:rsidP="00B5237E">
      <w:pPr>
        <w:ind w:firstLine="0"/>
      </w:pPr>
    </w:p>
    <w:p w14:paraId="45F93E07" w14:textId="77777777" w:rsidR="00B5237E" w:rsidRPr="00B5237E" w:rsidRDefault="00B5237E" w:rsidP="00B5237E"/>
    <w:p w14:paraId="2464B9DE" w14:textId="77777777" w:rsidR="003A0C3C" w:rsidRDefault="003A0C3C" w:rsidP="00B5237E">
      <w:pPr>
        <w:pStyle w:val="Heading2"/>
        <w:rPr>
          <w:b/>
          <w:bCs/>
        </w:rPr>
      </w:pPr>
      <w:bookmarkStart w:id="6" w:name="_Toc44060967"/>
    </w:p>
    <w:p w14:paraId="44E5AECC" w14:textId="77777777" w:rsidR="003A0C3C" w:rsidRDefault="003A0C3C" w:rsidP="00B5237E">
      <w:pPr>
        <w:pStyle w:val="Heading2"/>
        <w:rPr>
          <w:b/>
          <w:bCs/>
        </w:rPr>
      </w:pPr>
    </w:p>
    <w:p w14:paraId="664048FC" w14:textId="77777777" w:rsidR="003A0C3C" w:rsidRDefault="003A0C3C" w:rsidP="00B5237E">
      <w:pPr>
        <w:pStyle w:val="Heading2"/>
        <w:rPr>
          <w:b/>
          <w:bCs/>
        </w:rPr>
      </w:pPr>
    </w:p>
    <w:p w14:paraId="77336433" w14:textId="77777777" w:rsidR="003A0C3C" w:rsidRDefault="003A0C3C" w:rsidP="00B5237E">
      <w:pPr>
        <w:pStyle w:val="Heading2"/>
        <w:rPr>
          <w:b/>
          <w:bCs/>
        </w:rPr>
      </w:pPr>
    </w:p>
    <w:p w14:paraId="2644EEA6" w14:textId="77777777" w:rsidR="003A0C3C" w:rsidRDefault="003A0C3C" w:rsidP="00B5237E">
      <w:pPr>
        <w:pStyle w:val="Heading2"/>
        <w:rPr>
          <w:b/>
          <w:bCs/>
        </w:rPr>
      </w:pPr>
    </w:p>
    <w:p w14:paraId="0F411AC5" w14:textId="77777777" w:rsidR="003A0C3C" w:rsidRDefault="003A0C3C" w:rsidP="00B5237E">
      <w:pPr>
        <w:pStyle w:val="Heading2"/>
        <w:rPr>
          <w:b/>
          <w:bCs/>
        </w:rPr>
      </w:pPr>
    </w:p>
    <w:p w14:paraId="2DA37CBF" w14:textId="77777777" w:rsidR="003A0C3C" w:rsidRDefault="003A0C3C" w:rsidP="00B5237E">
      <w:pPr>
        <w:pStyle w:val="Heading2"/>
        <w:rPr>
          <w:b/>
          <w:bCs/>
        </w:rPr>
      </w:pPr>
    </w:p>
    <w:p w14:paraId="2D3B7149" w14:textId="77777777" w:rsidR="003A0C3C" w:rsidRDefault="003A0C3C" w:rsidP="00B5237E">
      <w:pPr>
        <w:pStyle w:val="Heading2"/>
        <w:rPr>
          <w:b/>
          <w:bCs/>
        </w:rPr>
      </w:pPr>
    </w:p>
    <w:p w14:paraId="5EA4E01E" w14:textId="73F586A6" w:rsidR="00260607" w:rsidRDefault="00D26FA2" w:rsidP="00B5237E">
      <w:pPr>
        <w:pStyle w:val="Heading2"/>
      </w:pPr>
      <w:r>
        <w:rPr>
          <w:b/>
          <w:bCs/>
        </w:rPr>
        <w:lastRenderedPageBreak/>
        <w:t xml:space="preserve">Activity </w:t>
      </w:r>
      <w:r w:rsidR="009D62B8">
        <w:rPr>
          <w:b/>
          <w:bCs/>
        </w:rPr>
        <w:t>2</w:t>
      </w:r>
      <w:r w:rsidR="009E199F">
        <w:t xml:space="preserve"> – </w:t>
      </w:r>
      <w:bookmarkEnd w:id="6"/>
      <w:r w:rsidR="00B5237E">
        <w:t>Simulink OnRamp</w:t>
      </w:r>
    </w:p>
    <w:p w14:paraId="270FCED7" w14:textId="52DF09AD" w:rsidR="003A0C3C" w:rsidRPr="003A0C3C" w:rsidRDefault="003A0C3C" w:rsidP="003A0C3C">
      <w:r>
        <w:rPr>
          <w:noProof/>
        </w:rPr>
        <w:drawing>
          <wp:inline distT="0" distB="0" distL="0" distR="0" wp14:anchorId="51831EF1" wp14:editId="132532F6">
            <wp:extent cx="5648325" cy="3838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606" t="16223" r="6932" b="9477"/>
                    <a:stretch/>
                  </pic:blipFill>
                  <pic:spPr bwMode="auto">
                    <a:xfrm>
                      <a:off x="0" y="0"/>
                      <a:ext cx="5648325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BF813" w14:textId="77777777" w:rsidR="003A0C3C" w:rsidRPr="003A0C3C" w:rsidRDefault="003A0C3C" w:rsidP="003A0C3C"/>
    <w:p w14:paraId="21A15B74" w14:textId="494D47BD" w:rsidR="00B5237E" w:rsidRDefault="00B5237E" w:rsidP="00B5237E">
      <w:hyperlink r:id="rId18" w:history="1">
        <w:r w:rsidRPr="009013D1">
          <w:rPr>
            <w:rStyle w:val="Hyperlink"/>
          </w:rPr>
          <w:t>https://matlabacademy.mathworks.com/progress/share/certificate.html?id=125e11be-a07a-4030-85dd-c6a3da55a1c5</w:t>
        </w:r>
      </w:hyperlink>
    </w:p>
    <w:p w14:paraId="373E40A9" w14:textId="77777777" w:rsidR="00B5237E" w:rsidRPr="00B5237E" w:rsidRDefault="00B5237E" w:rsidP="00B5237E"/>
    <w:p w14:paraId="24329C97" w14:textId="77777777" w:rsidR="00C976D6" w:rsidRDefault="00C976D6" w:rsidP="00C976D6">
      <w:pPr>
        <w:pStyle w:val="Heading2"/>
        <w:rPr>
          <w:b/>
          <w:bCs/>
        </w:rPr>
      </w:pPr>
      <w:bookmarkStart w:id="7" w:name="_Toc44060968"/>
      <w:bookmarkEnd w:id="0"/>
      <w:bookmarkEnd w:id="1"/>
      <w:bookmarkEnd w:id="2"/>
      <w:bookmarkEnd w:id="3"/>
    </w:p>
    <w:p w14:paraId="65D905D0" w14:textId="77777777" w:rsidR="00C976D6" w:rsidRDefault="00C976D6" w:rsidP="00C976D6">
      <w:pPr>
        <w:pStyle w:val="Heading2"/>
        <w:rPr>
          <w:b/>
          <w:bCs/>
        </w:rPr>
      </w:pPr>
    </w:p>
    <w:p w14:paraId="6ECB5521" w14:textId="77777777" w:rsidR="00C976D6" w:rsidRDefault="00C976D6" w:rsidP="00C976D6">
      <w:pPr>
        <w:pStyle w:val="Heading2"/>
        <w:rPr>
          <w:b/>
          <w:bCs/>
        </w:rPr>
      </w:pPr>
    </w:p>
    <w:p w14:paraId="1F4B0361" w14:textId="77777777" w:rsidR="00C976D6" w:rsidRDefault="00C976D6" w:rsidP="00C976D6">
      <w:pPr>
        <w:pStyle w:val="Heading2"/>
        <w:rPr>
          <w:b/>
          <w:bCs/>
        </w:rPr>
      </w:pPr>
    </w:p>
    <w:p w14:paraId="2EA709F0" w14:textId="77777777" w:rsidR="00C976D6" w:rsidRDefault="00C976D6" w:rsidP="00C976D6">
      <w:pPr>
        <w:pStyle w:val="Heading2"/>
        <w:rPr>
          <w:b/>
          <w:bCs/>
        </w:rPr>
      </w:pPr>
    </w:p>
    <w:p w14:paraId="64643EAC" w14:textId="77777777" w:rsidR="00C976D6" w:rsidRDefault="00C976D6" w:rsidP="00C976D6">
      <w:pPr>
        <w:pStyle w:val="Heading2"/>
        <w:rPr>
          <w:b/>
          <w:bCs/>
        </w:rPr>
      </w:pPr>
    </w:p>
    <w:p w14:paraId="4A872DE2" w14:textId="77777777" w:rsidR="00C976D6" w:rsidRDefault="00C976D6" w:rsidP="00C976D6">
      <w:pPr>
        <w:pStyle w:val="Heading2"/>
        <w:rPr>
          <w:b/>
          <w:bCs/>
        </w:rPr>
      </w:pPr>
    </w:p>
    <w:p w14:paraId="4FDC6622" w14:textId="77777777" w:rsidR="00C976D6" w:rsidRDefault="00C976D6" w:rsidP="00C976D6">
      <w:pPr>
        <w:pStyle w:val="Heading2"/>
        <w:rPr>
          <w:b/>
          <w:bCs/>
        </w:rPr>
      </w:pPr>
    </w:p>
    <w:p w14:paraId="20B99FA5" w14:textId="77777777" w:rsidR="00C976D6" w:rsidRDefault="00C976D6" w:rsidP="00C976D6">
      <w:pPr>
        <w:pStyle w:val="Heading2"/>
        <w:rPr>
          <w:b/>
          <w:bCs/>
        </w:rPr>
      </w:pPr>
    </w:p>
    <w:p w14:paraId="7708FB29" w14:textId="60AA813F" w:rsidR="00C976D6" w:rsidRDefault="00D26FA2" w:rsidP="00C976D6">
      <w:pPr>
        <w:pStyle w:val="Heading2"/>
      </w:pPr>
      <w:r>
        <w:rPr>
          <w:b/>
          <w:bCs/>
        </w:rPr>
        <w:lastRenderedPageBreak/>
        <w:t xml:space="preserve">Activity </w:t>
      </w:r>
      <w:r w:rsidR="009D62B8">
        <w:rPr>
          <w:b/>
          <w:bCs/>
        </w:rPr>
        <w:t>3</w:t>
      </w:r>
      <w:r w:rsidR="00F60850">
        <w:t xml:space="preserve"> –</w:t>
      </w:r>
      <w:bookmarkEnd w:id="7"/>
      <w:r w:rsidR="00B5237E">
        <w:t xml:space="preserve"> StateFlow OnRamp</w:t>
      </w:r>
    </w:p>
    <w:p w14:paraId="2F88F975" w14:textId="1F0AA92E" w:rsidR="003A0C3C" w:rsidRPr="003A0C3C" w:rsidRDefault="003A0C3C" w:rsidP="00C976D6">
      <w:pPr>
        <w:pStyle w:val="Heading2"/>
      </w:pPr>
      <w:r>
        <w:rPr>
          <w:noProof/>
        </w:rPr>
        <w:drawing>
          <wp:inline distT="0" distB="0" distL="0" distR="0" wp14:anchorId="4BCDE969" wp14:editId="6A9514A5">
            <wp:extent cx="6000750" cy="410602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163" t="15487" r="6676" b="9108"/>
                    <a:stretch/>
                  </pic:blipFill>
                  <pic:spPr bwMode="auto">
                    <a:xfrm>
                      <a:off x="0" y="0"/>
                      <a:ext cx="6015391" cy="411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62347" w14:textId="77777777" w:rsidR="00C976D6" w:rsidRDefault="00C976D6" w:rsidP="00B5237E"/>
    <w:p w14:paraId="391BB82F" w14:textId="77777777" w:rsidR="00C976D6" w:rsidRDefault="00C976D6" w:rsidP="00B5237E"/>
    <w:p w14:paraId="267121BD" w14:textId="14271A84" w:rsidR="00B5237E" w:rsidRDefault="00C976D6" w:rsidP="00B5237E">
      <w:hyperlink r:id="rId20" w:history="1">
        <w:r w:rsidRPr="009013D1">
          <w:rPr>
            <w:rStyle w:val="Hyperlink"/>
          </w:rPr>
          <w:t>https://matlabacademy.mathworks.com/progress/share/certificate.html?id=e0edc358-10be-44c7-a5b9-857f238b4d6c</w:t>
        </w:r>
      </w:hyperlink>
    </w:p>
    <w:p w14:paraId="5D28060F" w14:textId="77777777" w:rsidR="00B5237E" w:rsidRPr="00B5237E" w:rsidRDefault="00B5237E" w:rsidP="00B5237E"/>
    <w:p w14:paraId="3CD6B13E" w14:textId="77777777" w:rsidR="00B5237E" w:rsidRPr="00B5237E" w:rsidRDefault="00B5237E" w:rsidP="00B5237E"/>
    <w:p w14:paraId="2929F80E" w14:textId="77777777" w:rsidR="00C976D6" w:rsidRDefault="00C976D6" w:rsidP="00B15B06">
      <w:pPr>
        <w:pStyle w:val="Heading2"/>
        <w:rPr>
          <w:b/>
          <w:bCs/>
        </w:rPr>
      </w:pPr>
      <w:bookmarkStart w:id="8" w:name="_Toc44060969"/>
    </w:p>
    <w:p w14:paraId="67C153F7" w14:textId="77777777" w:rsidR="00C976D6" w:rsidRDefault="00C976D6" w:rsidP="00B15B06">
      <w:pPr>
        <w:pStyle w:val="Heading2"/>
        <w:rPr>
          <w:b/>
          <w:bCs/>
        </w:rPr>
      </w:pPr>
    </w:p>
    <w:p w14:paraId="04E4FB43" w14:textId="77777777" w:rsidR="00C976D6" w:rsidRDefault="00C976D6" w:rsidP="00B15B06">
      <w:pPr>
        <w:pStyle w:val="Heading2"/>
        <w:rPr>
          <w:b/>
          <w:bCs/>
        </w:rPr>
      </w:pPr>
    </w:p>
    <w:p w14:paraId="7BFF6652" w14:textId="77777777" w:rsidR="00C976D6" w:rsidRDefault="00C976D6" w:rsidP="00B15B06">
      <w:pPr>
        <w:pStyle w:val="Heading2"/>
        <w:rPr>
          <w:b/>
          <w:bCs/>
        </w:rPr>
      </w:pPr>
    </w:p>
    <w:p w14:paraId="359AD937" w14:textId="77777777" w:rsidR="00C976D6" w:rsidRDefault="00C976D6" w:rsidP="00B15B06">
      <w:pPr>
        <w:pStyle w:val="Heading2"/>
        <w:rPr>
          <w:b/>
          <w:bCs/>
        </w:rPr>
      </w:pPr>
    </w:p>
    <w:p w14:paraId="4B1CD0EB" w14:textId="77777777" w:rsidR="00C976D6" w:rsidRDefault="00C976D6" w:rsidP="00B15B06">
      <w:pPr>
        <w:pStyle w:val="Heading2"/>
        <w:rPr>
          <w:b/>
          <w:bCs/>
        </w:rPr>
      </w:pPr>
    </w:p>
    <w:p w14:paraId="0D43462A" w14:textId="77777777" w:rsidR="00C976D6" w:rsidRDefault="00C976D6" w:rsidP="00B15B06">
      <w:pPr>
        <w:pStyle w:val="Heading2"/>
        <w:rPr>
          <w:b/>
          <w:bCs/>
        </w:rPr>
      </w:pPr>
    </w:p>
    <w:p w14:paraId="48DC9AF4" w14:textId="2B87A149" w:rsidR="00B15B06" w:rsidRDefault="00D26FA2" w:rsidP="00B15B06">
      <w:pPr>
        <w:pStyle w:val="Heading2"/>
      </w:pPr>
      <w:r>
        <w:rPr>
          <w:b/>
          <w:bCs/>
        </w:rPr>
        <w:lastRenderedPageBreak/>
        <w:t xml:space="preserve">Activity </w:t>
      </w:r>
      <w:r w:rsidR="009D62B8">
        <w:rPr>
          <w:b/>
          <w:bCs/>
        </w:rPr>
        <w:t>4</w:t>
      </w:r>
      <w:r w:rsidR="00B15B06">
        <w:t xml:space="preserve"> – </w:t>
      </w:r>
      <w:bookmarkEnd w:id="8"/>
      <w:r w:rsidR="00B5237E">
        <w:t>Differential and Difference Equation</w:t>
      </w:r>
    </w:p>
    <w:p w14:paraId="155D2D6D" w14:textId="5AA705AB" w:rsidR="00C976D6" w:rsidRPr="00C976D6" w:rsidRDefault="00C976D6" w:rsidP="00C976D6">
      <w:bookmarkStart w:id="9" w:name="_GoBack"/>
      <w:bookmarkEnd w:id="9"/>
      <w:r>
        <w:t>4.1 Difference Equation:</w:t>
      </w:r>
    </w:p>
    <w:p w14:paraId="33643587" w14:textId="6884C80A" w:rsidR="00C976D6" w:rsidRDefault="00C976D6" w:rsidP="00C976D6">
      <w:r>
        <w:rPr>
          <w:noProof/>
        </w:rPr>
        <w:drawing>
          <wp:inline distT="0" distB="0" distL="0" distR="0" wp14:anchorId="66F2A162" wp14:editId="6B26F28B">
            <wp:extent cx="6457950" cy="5166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255D" w14:textId="5D6B2B3B" w:rsidR="00C976D6" w:rsidRDefault="00C976D6" w:rsidP="00C976D6"/>
    <w:p w14:paraId="73665E35" w14:textId="3939070C" w:rsidR="00C976D6" w:rsidRDefault="00C976D6" w:rsidP="00C976D6"/>
    <w:p w14:paraId="5BD0317F" w14:textId="5D07C2AE" w:rsidR="00C976D6" w:rsidRDefault="00C976D6" w:rsidP="00C976D6"/>
    <w:p w14:paraId="0DC47C7C" w14:textId="45E84A68" w:rsidR="00C976D6" w:rsidRDefault="00C976D6" w:rsidP="00C976D6"/>
    <w:p w14:paraId="7B7B5BCF" w14:textId="467E00D8" w:rsidR="00C976D6" w:rsidRDefault="00C976D6" w:rsidP="00C976D6"/>
    <w:p w14:paraId="6AF346FE" w14:textId="11F76707" w:rsidR="00C976D6" w:rsidRDefault="00C976D6" w:rsidP="00C976D6"/>
    <w:p w14:paraId="5B38289F" w14:textId="147B34A1" w:rsidR="00C976D6" w:rsidRDefault="00C976D6" w:rsidP="00C976D6"/>
    <w:p w14:paraId="559EC84C" w14:textId="4776F436" w:rsidR="00C976D6" w:rsidRDefault="00C976D6" w:rsidP="00C976D6"/>
    <w:p w14:paraId="398384F9" w14:textId="059117A2" w:rsidR="00C976D6" w:rsidRDefault="00C976D6" w:rsidP="00C976D6"/>
    <w:p w14:paraId="2A4446CB" w14:textId="185CA248" w:rsidR="00C976D6" w:rsidRDefault="00C976D6" w:rsidP="00C976D6"/>
    <w:p w14:paraId="34CA510A" w14:textId="5093BEE7" w:rsidR="00C976D6" w:rsidRDefault="00C976D6" w:rsidP="00C976D6"/>
    <w:p w14:paraId="4F0F8EB1" w14:textId="22E1EFEC" w:rsidR="00C976D6" w:rsidRDefault="00C976D6" w:rsidP="00C976D6"/>
    <w:p w14:paraId="50BDFF7C" w14:textId="23FF0E37" w:rsidR="00C976D6" w:rsidRDefault="00C976D6" w:rsidP="00C976D6"/>
    <w:p w14:paraId="0AD1297A" w14:textId="1530EA77" w:rsidR="00C976D6" w:rsidRDefault="00C976D6" w:rsidP="00C976D6"/>
    <w:p w14:paraId="109F931A" w14:textId="2135D062" w:rsidR="00C976D6" w:rsidRPr="00C976D6" w:rsidRDefault="00C976D6" w:rsidP="00C976D6">
      <w:r>
        <w:t>Output:</w:t>
      </w:r>
    </w:p>
    <w:p w14:paraId="3C118805" w14:textId="38F10B3D" w:rsidR="008C3EEE" w:rsidRDefault="008C3EEE" w:rsidP="008C3EEE">
      <w:r>
        <w:rPr>
          <w:noProof/>
        </w:rPr>
        <w:drawing>
          <wp:inline distT="0" distB="0" distL="0" distR="0" wp14:anchorId="6C9CF84E" wp14:editId="21C1EF3E">
            <wp:extent cx="6457950" cy="5166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E51A" w14:textId="6E41FD78" w:rsidR="00C976D6" w:rsidRDefault="00C976D6" w:rsidP="008C3EEE"/>
    <w:p w14:paraId="74A5DE6D" w14:textId="1A52E2ED" w:rsidR="00C976D6" w:rsidRDefault="00C976D6" w:rsidP="008C3EEE"/>
    <w:p w14:paraId="78D86427" w14:textId="20872601" w:rsidR="00C976D6" w:rsidRDefault="00C976D6" w:rsidP="008C3EEE"/>
    <w:p w14:paraId="7BC9B553" w14:textId="043E1D81" w:rsidR="00C976D6" w:rsidRDefault="00C976D6" w:rsidP="008C3EEE"/>
    <w:p w14:paraId="5DFE8426" w14:textId="08209F0B" w:rsidR="00C976D6" w:rsidRDefault="00C976D6" w:rsidP="008C3EEE"/>
    <w:p w14:paraId="6682186C" w14:textId="27EFE69D" w:rsidR="00C976D6" w:rsidRDefault="00C976D6" w:rsidP="008C3EEE"/>
    <w:p w14:paraId="396EE6C8" w14:textId="6E986703" w:rsidR="00C976D6" w:rsidRDefault="00C976D6" w:rsidP="008C3EEE"/>
    <w:p w14:paraId="67B4CE8E" w14:textId="1E651027" w:rsidR="00C976D6" w:rsidRDefault="00C976D6" w:rsidP="008C3EEE"/>
    <w:p w14:paraId="26297798" w14:textId="1FDDCA61" w:rsidR="00C976D6" w:rsidRDefault="00C976D6" w:rsidP="008C3EEE"/>
    <w:p w14:paraId="1AA99BA5" w14:textId="77C4C974" w:rsidR="00C976D6" w:rsidRDefault="00C976D6" w:rsidP="008C3EEE"/>
    <w:p w14:paraId="5371500A" w14:textId="3D1874DD" w:rsidR="00C976D6" w:rsidRDefault="00C976D6" w:rsidP="008C3EEE"/>
    <w:p w14:paraId="6E4804F8" w14:textId="5BF39142" w:rsidR="00C976D6" w:rsidRDefault="00C976D6" w:rsidP="008C3EEE"/>
    <w:p w14:paraId="2A1871DC" w14:textId="06D4D972" w:rsidR="00C976D6" w:rsidRDefault="00C976D6" w:rsidP="008C3EEE"/>
    <w:p w14:paraId="2EA699B2" w14:textId="48630CBE" w:rsidR="00C976D6" w:rsidRDefault="00C976D6" w:rsidP="008C3EEE"/>
    <w:p w14:paraId="1AECAF04" w14:textId="429D534E" w:rsidR="00C976D6" w:rsidRDefault="00C976D6" w:rsidP="008C3EEE">
      <w:r>
        <w:t>4.2 Differential Equation:</w:t>
      </w:r>
    </w:p>
    <w:p w14:paraId="6D2E3EC0" w14:textId="28919C46" w:rsidR="00C976D6" w:rsidRDefault="00C976D6" w:rsidP="008C3EEE">
      <w:r>
        <w:rPr>
          <w:noProof/>
        </w:rPr>
        <w:drawing>
          <wp:inline distT="0" distB="0" distL="0" distR="0" wp14:anchorId="7BF5FD10" wp14:editId="448D120C">
            <wp:extent cx="6457950" cy="5166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E119" w14:textId="3909F0B3" w:rsidR="00C976D6" w:rsidRDefault="00C976D6" w:rsidP="008C3EEE"/>
    <w:p w14:paraId="4D63DAB1" w14:textId="0AC9A613" w:rsidR="00C976D6" w:rsidRDefault="00C976D6" w:rsidP="008C3EEE"/>
    <w:p w14:paraId="74F4DE59" w14:textId="7102E60E" w:rsidR="00C976D6" w:rsidRDefault="00C976D6" w:rsidP="008C3EEE"/>
    <w:p w14:paraId="17408C51" w14:textId="2253C230" w:rsidR="00C976D6" w:rsidRDefault="00C976D6" w:rsidP="008C3EEE"/>
    <w:p w14:paraId="024D7F36" w14:textId="7215F0F0" w:rsidR="00C976D6" w:rsidRDefault="00C976D6" w:rsidP="008C3EEE"/>
    <w:p w14:paraId="4EC91B7A" w14:textId="143004A5" w:rsidR="00C976D6" w:rsidRDefault="00C976D6" w:rsidP="008C3EEE"/>
    <w:p w14:paraId="112EE1F2" w14:textId="4E9EB6A3" w:rsidR="00C976D6" w:rsidRDefault="00C976D6" w:rsidP="008C3EEE"/>
    <w:p w14:paraId="39D16E1F" w14:textId="327A6C1C" w:rsidR="00C976D6" w:rsidRDefault="00C976D6" w:rsidP="008C3EEE"/>
    <w:p w14:paraId="1D9247A4" w14:textId="0FD30D69" w:rsidR="00C976D6" w:rsidRDefault="00C976D6" w:rsidP="008C3EEE"/>
    <w:p w14:paraId="2EB63CC7" w14:textId="20466AA6" w:rsidR="00C976D6" w:rsidRDefault="00C976D6" w:rsidP="008C3EEE"/>
    <w:p w14:paraId="4876194D" w14:textId="75B5853F" w:rsidR="00C976D6" w:rsidRDefault="00C976D6" w:rsidP="008C3EEE"/>
    <w:p w14:paraId="4FC5BFC4" w14:textId="705AA209" w:rsidR="00C976D6" w:rsidRDefault="00C976D6" w:rsidP="008C3EEE"/>
    <w:p w14:paraId="60071952" w14:textId="0B6347EB" w:rsidR="00C976D6" w:rsidRDefault="00C976D6" w:rsidP="008C3EEE"/>
    <w:p w14:paraId="7ACAAFC6" w14:textId="4CC641FB" w:rsidR="00C976D6" w:rsidRDefault="00C976D6" w:rsidP="008C3EEE"/>
    <w:p w14:paraId="6CDE082E" w14:textId="75A8F20B" w:rsidR="00C976D6" w:rsidRDefault="00C976D6" w:rsidP="008C3EEE">
      <w:r>
        <w:t>Output:</w:t>
      </w:r>
    </w:p>
    <w:p w14:paraId="67F49B24" w14:textId="3B987E37" w:rsidR="00C976D6" w:rsidRPr="008C3EEE" w:rsidRDefault="00C976D6" w:rsidP="008C3EEE">
      <w:r>
        <w:rPr>
          <w:noProof/>
        </w:rPr>
        <w:drawing>
          <wp:inline distT="0" distB="0" distL="0" distR="0" wp14:anchorId="642EC5FE" wp14:editId="3E46B095">
            <wp:extent cx="6457950" cy="5166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9AF9" w14:textId="07DE3A0B" w:rsidR="00D25955" w:rsidRDefault="00D25955" w:rsidP="00705561">
      <w:pPr>
        <w:jc w:val="both"/>
        <w:rPr>
          <w:rFonts w:ascii="Arial" w:hAnsi="Arial" w:cs="Arial"/>
          <w:sz w:val="20"/>
          <w:szCs w:val="20"/>
          <w:lang w:bidi="ar-SA"/>
        </w:rPr>
      </w:pPr>
    </w:p>
    <w:sectPr w:rsidR="00D25955" w:rsidSect="00015EE5">
      <w:headerReference w:type="default" r:id="rId25"/>
      <w:footerReference w:type="default" r:id="rId26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C0ED06" w14:textId="77777777" w:rsidR="00F92A55" w:rsidRDefault="00F92A55" w:rsidP="006A582B">
      <w:r>
        <w:separator/>
      </w:r>
    </w:p>
  </w:endnote>
  <w:endnote w:type="continuationSeparator" w:id="0">
    <w:p w14:paraId="44A2BCA9" w14:textId="77777777" w:rsidR="00F92A55" w:rsidRDefault="00F92A55" w:rsidP="006A582B">
      <w:r>
        <w:continuationSeparator/>
      </w:r>
    </w:p>
  </w:endnote>
  <w:endnote w:type="continuationNotice" w:id="1">
    <w:p w14:paraId="714D4C48" w14:textId="77777777" w:rsidR="00F92A55" w:rsidRDefault="00F92A5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DC9B53" w14:textId="77777777" w:rsidR="006F3721" w:rsidRDefault="006F372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F3721" w14:paraId="48DC9B57" w14:textId="77777777" w:rsidTr="00107955">
      <w:tc>
        <w:tcPr>
          <w:tcW w:w="3960" w:type="dxa"/>
        </w:tcPr>
        <w:p w14:paraId="48DC9B54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0FE5CE85" w:rsidR="006F3721" w:rsidRPr="006E044D" w:rsidRDefault="006F372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974EDE">
                    <w:rPr>
                      <w:b/>
                      <w:bCs/>
                      <w:noProof/>
                      <w:sz w:val="20"/>
                      <w:szCs w:val="20"/>
                    </w:rPr>
                    <w:t>6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974EDE">
                    <w:rPr>
                      <w:b/>
                      <w:bCs/>
                      <w:noProof/>
                      <w:sz w:val="20"/>
                      <w:szCs w:val="20"/>
                    </w:rPr>
                    <w:t>6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6F3721" w:rsidRPr="00B9435E" w:rsidRDefault="006F3721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2E8B29" w14:textId="77777777" w:rsidR="00F92A55" w:rsidRDefault="00F92A55" w:rsidP="006A582B">
      <w:r>
        <w:separator/>
      </w:r>
    </w:p>
  </w:footnote>
  <w:footnote w:type="continuationSeparator" w:id="0">
    <w:p w14:paraId="02972ADA" w14:textId="77777777" w:rsidR="00F92A55" w:rsidRDefault="00F92A55" w:rsidP="006A582B">
      <w:r>
        <w:continuationSeparator/>
      </w:r>
    </w:p>
  </w:footnote>
  <w:footnote w:type="continuationNotice" w:id="1">
    <w:p w14:paraId="307E2A31" w14:textId="77777777" w:rsidR="00F92A55" w:rsidRDefault="00F92A5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DC9B4E" w14:textId="77777777" w:rsidR="006F3721" w:rsidRPr="00DA17A9" w:rsidRDefault="006F372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F3721" w14:paraId="48DC9B51" w14:textId="77777777" w:rsidTr="00D8110D">
      <w:tc>
        <w:tcPr>
          <w:tcW w:w="6768" w:type="dxa"/>
        </w:tcPr>
        <w:p w14:paraId="48DC9B4F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Learning Report – MBSE </w:t>
          </w:r>
        </w:p>
      </w:tc>
      <w:tc>
        <w:tcPr>
          <w:tcW w:w="2808" w:type="dxa"/>
        </w:tcPr>
        <w:p w14:paraId="48DC9B50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kn-IN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6F3721" w:rsidRPr="00DA17A9" w:rsidRDefault="006F3721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13316A98"/>
    <w:multiLevelType w:val="hybridMultilevel"/>
    <w:tmpl w:val="55BA55F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26338"/>
    <w:multiLevelType w:val="hybridMultilevel"/>
    <w:tmpl w:val="3762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7D03AB"/>
    <w:multiLevelType w:val="hybridMultilevel"/>
    <w:tmpl w:val="C9C04F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D7343ED"/>
    <w:multiLevelType w:val="hybridMultilevel"/>
    <w:tmpl w:val="4A6201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1BC3443"/>
    <w:multiLevelType w:val="hybridMultilevel"/>
    <w:tmpl w:val="3D8EF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644508A"/>
    <w:multiLevelType w:val="hybridMultilevel"/>
    <w:tmpl w:val="6CBE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5D3565"/>
    <w:multiLevelType w:val="hybridMultilevel"/>
    <w:tmpl w:val="3ED2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EE6B0F"/>
    <w:multiLevelType w:val="hybridMultilevel"/>
    <w:tmpl w:val="883625E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4"/>
  </w:num>
  <w:num w:numId="7">
    <w:abstractNumId w:val="3"/>
  </w:num>
  <w:num w:numId="8">
    <w:abstractNumId w:val="1"/>
  </w:num>
  <w:num w:numId="9">
    <w:abstractNumId w:val="0"/>
  </w:num>
  <w:num w:numId="10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gutterAtTop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4097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4681"/>
    <w:rsid w:val="000352B6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5BA0"/>
    <w:rsid w:val="000F6B65"/>
    <w:rsid w:val="0010685E"/>
    <w:rsid w:val="00107955"/>
    <w:rsid w:val="00111EC9"/>
    <w:rsid w:val="001129AE"/>
    <w:rsid w:val="00115DFA"/>
    <w:rsid w:val="0012167E"/>
    <w:rsid w:val="00122C9C"/>
    <w:rsid w:val="00125753"/>
    <w:rsid w:val="00127B90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7772"/>
    <w:rsid w:val="00202E57"/>
    <w:rsid w:val="00207530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47005"/>
    <w:rsid w:val="00250FD9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33FD"/>
    <w:rsid w:val="00374EAD"/>
    <w:rsid w:val="00375EC5"/>
    <w:rsid w:val="00381156"/>
    <w:rsid w:val="003832DD"/>
    <w:rsid w:val="00394514"/>
    <w:rsid w:val="00395C99"/>
    <w:rsid w:val="0039659E"/>
    <w:rsid w:val="003978A0"/>
    <w:rsid w:val="003A0C3C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45E1"/>
    <w:rsid w:val="00474952"/>
    <w:rsid w:val="00474CB1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C68"/>
    <w:rsid w:val="00734549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5639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77"/>
    <w:rsid w:val="00877C8F"/>
    <w:rsid w:val="008871F2"/>
    <w:rsid w:val="00890098"/>
    <w:rsid w:val="00891034"/>
    <w:rsid w:val="008910CF"/>
    <w:rsid w:val="00897BC4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3EEE"/>
    <w:rsid w:val="008C460B"/>
    <w:rsid w:val="008C4D79"/>
    <w:rsid w:val="008C6313"/>
    <w:rsid w:val="008D2760"/>
    <w:rsid w:val="008D47E9"/>
    <w:rsid w:val="008D68CE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4EDE"/>
    <w:rsid w:val="009756E9"/>
    <w:rsid w:val="00985847"/>
    <w:rsid w:val="009909BF"/>
    <w:rsid w:val="00993875"/>
    <w:rsid w:val="00995956"/>
    <w:rsid w:val="00997756"/>
    <w:rsid w:val="009A0571"/>
    <w:rsid w:val="009A0D0B"/>
    <w:rsid w:val="009A58B8"/>
    <w:rsid w:val="009B094B"/>
    <w:rsid w:val="009B2A69"/>
    <w:rsid w:val="009B3953"/>
    <w:rsid w:val="009B52D1"/>
    <w:rsid w:val="009C3EEC"/>
    <w:rsid w:val="009C4B62"/>
    <w:rsid w:val="009C5EB3"/>
    <w:rsid w:val="009C6568"/>
    <w:rsid w:val="009C7984"/>
    <w:rsid w:val="009D2FDA"/>
    <w:rsid w:val="009D62B8"/>
    <w:rsid w:val="009D650E"/>
    <w:rsid w:val="009D78CF"/>
    <w:rsid w:val="009E199F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31F80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A2CE4"/>
    <w:rsid w:val="00AA304E"/>
    <w:rsid w:val="00AB1B25"/>
    <w:rsid w:val="00AB1C72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237E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6BCA"/>
    <w:rsid w:val="00B670E9"/>
    <w:rsid w:val="00B733A0"/>
    <w:rsid w:val="00B774C8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72E4"/>
    <w:rsid w:val="00C30E11"/>
    <w:rsid w:val="00C41774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6D6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26FA2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144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2A55"/>
    <w:rsid w:val="00F93B24"/>
    <w:rsid w:val="00F948FA"/>
    <w:rsid w:val="00F94DAE"/>
    <w:rsid w:val="00F96834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63E3"/>
    <w:rsid w:val="00FE74EE"/>
    <w:rsid w:val="00FF271C"/>
    <w:rsid w:val="00FF2FD0"/>
    <w:rsid w:val="00FF51F1"/>
    <w:rsid w:val="00FF6306"/>
    <w:rsid w:val="7B9A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7B685F7C-82A3-4FE0-A751-3ECB6C2B9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68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6834"/>
    <w:rPr>
      <w:rFonts w:ascii="Courier New" w:hAnsi="Courier New" w:cs="Courier New"/>
    </w:rPr>
  </w:style>
  <w:style w:type="character" w:styleId="UnresolvedMention">
    <w:name w:val="Unresolved Mention"/>
    <w:basedOn w:val="DefaultParagraphFont"/>
    <w:uiPriority w:val="99"/>
    <w:semiHidden/>
    <w:unhideWhenUsed/>
    <w:rsid w:val="00B523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1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hyperlink" Target="https://matlabacademy.mathworks.com/progress/share/certificate.html?id=125e11be-a07a-4030-85dd-c6a3da55a1c5" TargetMode="External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4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matlabacademy.mathworks.com/progress/share/certificate.html?id=d593de68-7e3e-4a43-9af6-a5e974821788" TargetMode="External"/><Relationship Id="rId20" Type="http://schemas.openxmlformats.org/officeDocument/2006/relationships/hyperlink" Target="https://matlabacademy.mathworks.com/progress/share/certificate.html?id=e0edc358-10be-44c7-a5b9-857f238b4d6c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u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AF34C936-1ECB-4B62-A5AC-14E4D001D40E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51EF13D4-25F7-46F1-9758-1157B6283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1</TotalTime>
  <Pages>10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Kopparapu Jyothi Swaroopa Rani</cp:lastModifiedBy>
  <cp:revision>2</cp:revision>
  <cp:lastPrinted>2014-03-29T07:34:00Z</cp:lastPrinted>
  <dcterms:created xsi:type="dcterms:W3CDTF">2021-03-17T08:50:00Z</dcterms:created>
  <dcterms:modified xsi:type="dcterms:W3CDTF">2021-03-17T08:50:00Z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